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"/>
        <w:gridCol w:w="3827"/>
        <w:gridCol w:w="561"/>
        <w:gridCol w:w="715"/>
        <w:gridCol w:w="1276"/>
        <w:gridCol w:w="705"/>
        <w:gridCol w:w="1981"/>
      </w:tblGrid>
      <w:tr w:rsidR="00E465B4" w14:paraId="7B571682" w14:textId="77777777" w:rsidTr="00B15399">
        <w:tc>
          <w:tcPr>
            <w:tcW w:w="5098" w:type="dxa"/>
            <w:gridSpan w:val="3"/>
            <w:vAlign w:val="center"/>
          </w:tcPr>
          <w:p w14:paraId="48DB99B9" w14:textId="177C53EF" w:rsidR="00E465B4" w:rsidRDefault="00E465B4" w:rsidP="00E465B4">
            <w:pPr>
              <w:jc w:val="center"/>
            </w:pPr>
            <w:r>
              <w:rPr>
                <w:noProof/>
              </w:rPr>
            </w:r>
            <w:r>
              <w:t>{{ logo }}</w:t>
            </w:r>
          </w:p>
        </w:tc>
        <w:tc>
          <w:tcPr>
            <w:tcW w:w="4677" w:type="dxa"/>
            <w:gridSpan w:val="4"/>
          </w:tcPr>
          <w:p>
            <w:r>
              <w:rPr>
                <w:b w:val="0"/>
              </w:rPr>
              <w:t>{% if recipient_role %}{{ recipient_role }}{% endif %}</w:t>
            </w:r>
          </w:p>
          <w:p>
            <w:r>
              <w:rPr>
                <w:b w:val="0"/>
              </w:rPr>
              <w:t>{% if recipient_org %}{{ recipient_org }}{% endif %}</w:t>
            </w:r>
          </w:p>
          <w:p>
            <w:r>
              <w:rPr>
                <w:b w:val="0"/>
              </w:rPr>
            </w:r>
          </w:p>
          <w:p>
            <w:r>
              <w:rPr>
                <w:b/>
              </w:rPr>
              <w:t>{% if recipient_person %}{{ recipient_person }}{% endif %}</w:t>
            </w:r>
          </w:p>
        </w:tc>
      </w:tr>
      <w:tr w:rsidR="00EB68F6" w14:paraId="575074EA" w14:textId="77777777" w:rsidTr="00B15399">
        <w:trPr>
          <w:trHeight w:val="227"/>
        </w:trPr>
        <w:tc>
          <w:tcPr>
            <w:tcW w:w="5098" w:type="dxa"/>
            <w:gridSpan w:val="3"/>
          </w:tcPr>
          <w:p w14:paraId="75EF6A71" w14:textId="77777777" w:rsidR="00EB68F6" w:rsidRPr="00EB68F6" w:rsidRDefault="00EB68F6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3" w:right="27"/>
              <w:jc w:val="center"/>
              <w:rPr>
                <w:rFonts w:eastAsia="MS Mincho" w:cs="Times New Roman"/>
                <w:b/>
                <w:kern w:val="0"/>
                <w:sz w:val="20"/>
                <w:szCs w:val="20"/>
                <w:lang w:eastAsia="ja-JP"/>
                <w14:ligatures w14:val="none"/>
              </w:rPr>
            </w:pPr>
          </w:p>
        </w:tc>
        <w:tc>
          <w:tcPr>
            <w:tcW w:w="4677" w:type="dxa"/>
            <w:gridSpan w:val="4"/>
          </w:tcPr>
          <w:p w14:paraId="7CD37585" w14:textId="77777777" w:rsidR="00EB68F6" w:rsidRPr="00EB68F6" w:rsidRDefault="00EB68F6" w:rsidP="00EB68F6">
            <w:pPr>
              <w:jc w:val="both"/>
              <w:rPr>
                <w:sz w:val="20"/>
                <w:szCs w:val="20"/>
              </w:rPr>
            </w:pPr>
          </w:p>
        </w:tc>
      </w:tr>
      <w:tr w:rsidR="00E465B4" w14:paraId="154658CA" w14:textId="77777777" w:rsidTr="00B15399">
        <w:tc>
          <w:tcPr>
            <w:tcW w:w="5098" w:type="dxa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{% if sender_org_form %}{{ sender_org_form }}{% endif %}</w:t>
            </w:r>
          </w:p>
          <w:p>
            <w:pPr>
              <w:jc w:val="center"/>
            </w:pPr>
            <w:r>
              <w:rPr>
                <w:b/>
                <w:sz w:val="20"/>
              </w:rPr>
              <w:t>{% if sender_legal_name %}{{ sender_legal_name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sender_address %}{{ sender_address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sender_inn_kpp %}{{ sender_inn_kpp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sender_ogrn %}{{ sender_ogrn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sender_email %}{{ sender_email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sender_phone %}{{ sender_phone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sender_website %}{{ sender_website }}{% endif %}</w:t>
            </w:r>
          </w:p>
        </w:tc>
        <w:tc>
          <w:tcPr>
            <w:tcW w:w="4677" w:type="dxa"/>
            <w:gridSpan w:val="4"/>
          </w:tcPr>
          <w:p w14:paraId="4876EBF1" w14:textId="77777777" w:rsidR="00E465B4" w:rsidRDefault="00E465B4" w:rsidP="006C0B77">
            <w:pPr>
              <w:jc w:val="both"/>
            </w:pPr>
          </w:p>
        </w:tc>
      </w:tr>
      <w:tr w:rsidR="00EB68F6" w14:paraId="112D7BA9" w14:textId="77777777" w:rsidTr="00B15399">
        <w:tc>
          <w:tcPr>
            <w:tcW w:w="5098" w:type="dxa"/>
            <w:gridSpan w:val="3"/>
          </w:tcPr>
          <w:p w14:paraId="4B30C49A" w14:textId="77777777" w:rsidR="00EB68F6" w:rsidRPr="00E465B4" w:rsidRDefault="00EB68F6" w:rsidP="00E465B4">
            <w:pPr>
              <w:ind w:left="-105" w:right="35"/>
              <w:jc w:val="center"/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4677" w:type="dxa"/>
            <w:gridSpan w:val="4"/>
          </w:tcPr>
          <w:p w14:paraId="28F319B2" w14:textId="77777777" w:rsidR="00EB68F6" w:rsidRDefault="00EB68F6" w:rsidP="006C0B77">
            <w:pPr>
              <w:jc w:val="both"/>
            </w:pPr>
          </w:p>
        </w:tc>
      </w:tr>
      <w:tr w:rsidR="00E465B4" w14:paraId="5FABBC97" w14:textId="77777777" w:rsidTr="00B15399">
        <w:tc>
          <w:tcPr>
            <w:tcW w:w="5098" w:type="dxa"/>
            <w:gridSpan w:val="3"/>
          </w:tcPr>
          <w:p w14:paraId="0201120C" w14:textId="0F0A0A53" w:rsidR="00E465B4" w:rsidRPr="00E465B4" w:rsidRDefault="00E465B4" w:rsidP="00E465B4">
            <w:pPr>
              <w:ind w:left="-105" w:right="35"/>
              <w:jc w:val="center"/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  <w:t xml:space="preserve">{{ quote_date_ru }}</w:t>
            </w:r>
          </w:p>
        </w:tc>
        <w:tc>
          <w:tcPr>
            <w:tcW w:w="4677" w:type="dxa"/>
            <w:gridSpan w:val="4"/>
          </w:tcPr>
          <w:p w14:paraId="7E1DFE25" w14:textId="77777777" w:rsidR="00E465B4" w:rsidRDefault="00E465B4" w:rsidP="006C0B77">
            <w:pPr>
              <w:jc w:val="both"/>
            </w:pPr>
          </w:p>
        </w:tc>
      </w:tr>
      <w:tr w:rsidR="00E465B4" w14:paraId="01CBE3B4" w14:textId="77777777" w:rsidTr="00B15399">
        <w:tc>
          <w:tcPr>
            <w:tcW w:w="5098" w:type="dxa"/>
            <w:gridSpan w:val="3"/>
          </w:tcPr>
          <w:p>
            <w:pPr>
              <w:jc w:val="center"/>
            </w:pPr>
            <w:r>
              <w:rPr>
                <w:sz w:val="24"/>
              </w:rPr>
              <w:t>Коммерческое предложение{% if quote_number %} № {{ quote_number }}{% endif %}</w:t>
            </w:r>
          </w:p>
        </w:tc>
        <w:tc>
          <w:tcPr>
            <w:tcW w:w="4677" w:type="dxa"/>
            <w:gridSpan w:val="4"/>
          </w:tcPr>
          <w:p w14:paraId="0D57F12C" w14:textId="77777777" w:rsidR="00E465B4" w:rsidRDefault="00E465B4" w:rsidP="006C0B77">
            <w:pPr>
              <w:jc w:val="both"/>
            </w:pPr>
          </w:p>
        </w:tc>
      </w:tr>
      <w:tr w:rsidR="00EB68F6" w14:paraId="207351B5" w14:textId="77777777" w:rsidTr="00B15399">
        <w:tc>
          <w:tcPr>
            <w:tcW w:w="5098" w:type="dxa"/>
            <w:gridSpan w:val="3"/>
          </w:tcPr>
          <w:p w14:paraId="67A24680" w14:textId="77777777" w:rsidR="00EB68F6" w:rsidRPr="00E465B4" w:rsidRDefault="00EB68F6" w:rsidP="00E465B4">
            <w:pPr>
              <w:ind w:left="-105" w:right="35"/>
              <w:jc w:val="center"/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4677" w:type="dxa"/>
            <w:gridSpan w:val="4"/>
          </w:tcPr>
          <w:p w14:paraId="57778D44" w14:textId="77777777" w:rsidR="00EB68F6" w:rsidRDefault="00EB68F6" w:rsidP="006C0B77">
            <w:pPr>
              <w:jc w:val="both"/>
            </w:pPr>
          </w:p>
        </w:tc>
      </w:tr>
      <w:tr w:rsidR="00E465B4" w14:paraId="6CD1C165" w14:textId="77777777" w:rsidTr="00B15399">
        <w:tc>
          <w:tcPr>
            <w:tcW w:w="9775" w:type="dxa"/>
            <w:gridSpan w:val="7"/>
          </w:tcPr>
          <w:p w14:paraId="5B47CEB4" w14:textId="77777777" w:rsidR="00E465B4" w:rsidRDefault="00E465B4" w:rsidP="006C0B77">
            <w:pPr>
              <w:jc w:val="both"/>
            </w:pPr>
          </w:p>
        </w:tc>
      </w:tr>
      <w:tr w:rsidR="00E465B4" w14:paraId="4593F985" w14:textId="77777777" w:rsidTr="00B15399">
        <w:tc>
          <w:tcPr>
            <w:tcW w:w="9775" w:type="dxa"/>
            <w:gridSpan w:val="7"/>
          </w:tcPr>
          <w:p w14:paraId="0D3857FB" w14:textId="616E3A5E" w:rsidR="00E465B4" w:rsidRPr="00E465B4" w:rsidRDefault="00E465B4" w:rsidP="00E465B4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firstLine="879"/>
              <w:jc w:val="center"/>
              <w:rPr>
                <w:rFonts w:eastAsia="MS Mincho" w:cs="Times New Roman"/>
                <w:b/>
                <w:noProof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b/>
                <w:noProof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greeting_name %}Уважаемый {{ greeting_name }}!{% else %}Уважаемый заказчик!{% endif %}</w:t>
            </w:r>
          </w:p>
        </w:tc>
      </w:tr>
      <w:tr w:rsidR="00EB68F6" w14:paraId="241A5BA4" w14:textId="77777777" w:rsidTr="00B15399">
        <w:tc>
          <w:tcPr>
            <w:tcW w:w="9775" w:type="dxa"/>
            <w:gridSpan w:val="7"/>
          </w:tcPr>
          <w:p w14:paraId="6EE36158" w14:textId="77777777" w:rsidR="00EB68F6" w:rsidRPr="00E465B4" w:rsidRDefault="00EB68F6" w:rsidP="00E465B4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firstLine="879"/>
              <w:jc w:val="center"/>
              <w:rPr>
                <w:rFonts w:eastAsia="MS Mincho" w:cs="Times New Roman"/>
                <w:b/>
                <w:noProof/>
                <w:color w:val="000000"/>
                <w:kern w:val="0"/>
                <w:szCs w:val="28"/>
                <w:lang w:eastAsia="ja-JP"/>
                <w14:ligatures w14:val="none"/>
              </w:rPr>
            </w:pPr>
          </w:p>
        </w:tc>
      </w:tr>
      <w:tr w:rsidR="00E465B4" w14:paraId="50247606" w14:textId="77777777" w:rsidTr="00B15399">
        <w:tc>
          <w:tcPr>
            <w:tcW w:w="9775" w:type="dxa"/>
            <w:gridSpan w:val="7"/>
          </w:tcPr>
          <w:p w14:paraId="5DC45602" w14:textId="7CA1AC9D" w:rsidR="00E465B4" w:rsidRPr="00E465B4" w:rsidRDefault="00E465B4" w:rsidP="00E465B4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firstLine="826"/>
              <w:jc w:val="both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intro %}{{ intro_listing }}{% endif %}</w:t>
            </w:r>
          </w:p>
        </w:tc>
      </w:tr>
      <w:tr w:rsidR="00E465B4" w14:paraId="59887071" w14:textId="77777777" w:rsidTr="00B15399">
        <w:tc>
          <w:tcPr>
            <w:tcW w:w="9775" w:type="dxa"/>
            <w:gridSpan w:val="7"/>
          </w:tcPr>
          <w:p w14:paraId="2D84C50E" w14:textId="77777777" w:rsidR="00E465B4" w:rsidRDefault="00E465B4" w:rsidP="006C0B77">
            <w:pPr>
              <w:jc w:val="both"/>
            </w:pPr>
          </w:p>
        </w:tc>
      </w:tr>
      <w:tr>
        <w:tc>
          <w:tcPr>
            <w:tcW w:w="0" w:type="auto"/>
          </w:tcPr>
          <w:p>
            <w:r>
              <w:t xml:space="preserve">{%tr for item in items %}</w:t>
            </w:r>
          </w:p>
        </w:tc>
      </w:tr>
      <w:tr w:rsidR="00E465B4" w14:paraId="51DA2FBD" w14:textId="77777777" w:rsidTr="00B15399">
        <w:tc>
          <w:tcPr>
            <w:tcW w:w="9775" w:type="dxa"/>
            <w:gridSpan w:val="7"/>
          </w:tcPr>
          <w:p w14:paraId="16A1A240" w14:textId="035AE3C6" w:rsidR="00E465B4" w:rsidRDefault="00E465B4" w:rsidP="00EB68F6">
            <w:pPr>
              <w:ind w:firstLine="853"/>
              <w:jc w:val="both"/>
            </w:pPr>
            <w:r>
              <w:rPr>
                <w:rFonts w:eastAsia="Microsoft Sans Serif" w:cs="Times New Roman"/>
                <w:b/>
                <w:bCs/>
              </w:rPr>
              <w:t xml:space="preserve">{{ item.title }}</w:t>
            </w:r>
          </w:p>
        </w:tc>
      </w:tr>
      <w:tr w:rsidR="00EB68F6" w14:paraId="070D262E" w14:textId="77777777" w:rsidTr="00B15399">
        <w:tc>
          <w:tcPr>
            <w:tcW w:w="9775" w:type="dxa"/>
            <w:gridSpan w:val="7"/>
          </w:tcPr>
          <w:p w14:paraId="33B377F1" w14:textId="77777777" w:rsidR="00EB68F6" w:rsidRPr="00E465B4" w:rsidRDefault="00EB68F6" w:rsidP="00EB68F6">
            <w:pPr>
              <w:ind w:firstLine="853"/>
              <w:jc w:val="both"/>
              <w:rPr>
                <w:rFonts w:eastAsia="Microsoft Sans Serif" w:cs="Times New Roman"/>
                <w:b/>
                <w:bCs/>
              </w:rPr>
            </w:pPr>
          </w:p>
        </w:tc>
      </w:tr>
      <w:tr w:rsidR="00E465B4" w14:paraId="1A6D0F74" w14:textId="77777777" w:rsidTr="00B15399">
        <w:tc>
          <w:tcPr>
            <w:tcW w:w="9775" w:type="dxa"/>
            <w:gridSpan w:val="7"/>
          </w:tcPr>
          <w:p w14:paraId="6ACECBCB" w14:textId="762D632E" w:rsidR="00E465B4" w:rsidRPr="00E465B4" w:rsidRDefault="00E465B4" w:rsidP="00E465B4">
            <w:pPr>
              <w:autoSpaceDE w:val="0"/>
              <w:autoSpaceDN w:val="0"/>
              <w:adjustRightInd w:val="0"/>
              <w:ind w:firstLine="826"/>
              <w:jc w:val="both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item.show_intro and item.intro %}{{ item.intro_listing }}{% endif %}</w:t>
            </w:r>
          </w:p>
        </w:tc>
      </w:tr>
      <w:tr w:rsidR="00EB68F6" w14:paraId="2E39FB80" w14:textId="77777777" w:rsidTr="00B15399">
        <w:tc>
          <w:tcPr>
            <w:tcW w:w="9775" w:type="dxa"/>
            <w:gridSpan w:val="7"/>
          </w:tcPr>
          <w:p w14:paraId="098E2BFB" w14:textId="77777777" w:rsidR="00EB68F6" w:rsidRPr="00E465B4" w:rsidRDefault="00EB68F6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-76" w:right="141" w:firstLine="794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t xml:space="preserve">{% if item.show_features and item.features_block %}{{ item.features_block }}{% endif %}</w:t>
            </w:r>
          </w:p>
        </w:tc>
      </w:tr>
      <w:tr w:rsidR="00E465B4" w14:paraId="773B6689" w14:textId="77777777" w:rsidTr="00B15399">
        <w:tc>
          <w:tcPr>
            <w:tcW w:w="9775" w:type="dxa"/>
            <w:gridSpan w:val="7"/>
          </w:tcPr>
          <w:p w14:paraId="461B9920" w14:textId="77777777" w:rsidR="00E465B4" w:rsidRPr="00E465B4" w:rsidRDefault="00E465B4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-76" w:right="141" w:firstLine="794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item.show_kit and item.kit_text %}Комплект поставки:{{ item.kit_listing }}{% endif %}</w:t>
            </w:r>
          </w:p>
        </w:tc>
      </w:tr>
      <w:tr w:rsidR="00EB68F6" w14:paraId="7DEF71F0" w14:textId="77777777" w:rsidTr="00B15399">
        <w:tc>
          <w:tcPr>
            <w:tcW w:w="9775" w:type="dxa"/>
            <w:gridSpan w:val="7"/>
          </w:tcPr>
          <w:p w14:paraId="12CDD84B" w14:textId="439438C2" w:rsidR="00EB68F6" w:rsidRPr="00E465B4" w:rsidRDefault="00EB68F6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-76" w:right="141" w:firstLine="794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</w:p>
        </w:tc>
      </w:tr>
      <w:tr w:rsidR="00E465B4" w14:paraId="1987414F" w14:textId="77777777" w:rsidTr="00B15399">
        <w:tc>
          <w:tcPr>
            <w:tcW w:w="9775" w:type="dxa"/>
            <w:gridSpan w:val="7"/>
          </w:tcPr>
          <w:p w14:paraId="3F0763AA" w14:textId="1A0F4943" w:rsidR="00E465B4" w:rsidRPr="00E465B4" w:rsidRDefault="00E465B4" w:rsidP="00E465B4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{% if item.show_specs and item.specs %}Технические характеристики{% endif %}</w:t>
            </w:r>
          </w:p>
        </w:tc>
      </w:tr>
      <w:tr w:rsidR="00EB68F6" w14:paraId="29A18A89" w14:textId="77777777" w:rsidTr="00B15399">
        <w:tc>
          <w:tcPr>
            <w:tcW w:w="9775" w:type="dxa"/>
            <w:gridSpan w:val="7"/>
            <w:vAlign w:val="center"/>
          </w:tcPr>
          <w:p w14:paraId="3B3CE171" w14:textId="77777777" w:rsidR="00EB68F6" w:rsidRPr="00EB68F6" w:rsidRDefault="00EB68F6" w:rsidP="00EB68F6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536D9" w14:paraId="44234203" w14:textId="77777777" w:rsidTr="00B15399">
        <w:tc>
          <w:tcPr>
            <w:tcW w:w="509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3D5F86" w14:textId="179C3255" w:rsidR="009536D9" w:rsidRPr="00EB68F6" w:rsidRDefault="009536D9" w:rsidP="009536D9">
            <w:pPr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{%tr for spec in item.specs %}</w:t>
            </w:r>
          </w:p>
        </w:tc>
        <w:tc>
          <w:tcPr>
            <w:tcW w:w="4677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8652CD" w14:textId="14E4A223" w:rsidR="009536D9" w:rsidRPr="00EB68F6" w:rsidRDefault="009536D9" w:rsidP="009536D9">
            <w:pPr>
              <w:jc w:val="both"/>
              <w:rPr>
                <w:sz w:val="24"/>
                <w:szCs w:val="24"/>
              </w:rPr>
            </w:pPr>
          </w:p>
        </w:tc>
      </w:tr>
      <w:tr w:rsidR="009536D9" w14:paraId="61B9E89A" w14:textId="77777777" w:rsidTr="00B15399">
        <w:tc>
          <w:tcPr>
            <w:tcW w:w="509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B5BE" w14:textId="02126AEA" w:rsidR="009536D9" w:rsidRPr="00EB68F6" w:rsidRDefault="009536D9" w:rsidP="009536D9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{{ spec.param }}</w:t>
            </w:r>
          </w:p>
        </w:tc>
        <w:tc>
          <w:tcPr>
            <w:tcW w:w="4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041C2E" w14:textId="432BCADD" w:rsidR="009536D9" w:rsidRPr="00EB68F6" w:rsidRDefault="009536D9" w:rsidP="009536D9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{{ spec.value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  <w:tr w:rsidR="009536D9" w14:paraId="342DF701" w14:textId="77777777" w:rsidTr="00B15399">
        <w:tc>
          <w:tcPr>
            <w:tcW w:w="9775" w:type="dxa"/>
            <w:gridSpan w:val="7"/>
            <w:vAlign w:val="center"/>
          </w:tcPr>
          <w:p w14:paraId="37362B75" w14:textId="77777777" w:rsidR="009536D9" w:rsidRPr="00EB68F6" w:rsidRDefault="009536D9" w:rsidP="009536D9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536D9" w14:paraId="76924570" w14:textId="77777777" w:rsidTr="00B15399">
        <w:tc>
          <w:tcPr>
            <w:tcW w:w="9775" w:type="dxa"/>
            <w:gridSpan w:val="7"/>
            <w:vAlign w:val="center"/>
          </w:tcPr>
          <w:p w14:paraId="7EB16590" w14:textId="613CC1FC" w:rsidR="009536D9" w:rsidRDefault="009536D9" w:rsidP="009536D9">
            <w:pPr>
              <w:jc w:val="center"/>
            </w:pPr>
          </w:p>
        </w:tc>
      </w:tr>
      <w:tr w:rsidR="009536D9" w14:paraId="19B8BBFC" w14:textId="77777777" w:rsidTr="00B15399">
        <w:tc>
          <w:tcPr>
            <w:tcW w:w="9775" w:type="dxa"/>
            <w:gridSpan w:val="7"/>
            <w:vAlign w:val="center"/>
          </w:tcPr>
          <w:p w14:paraId="369D0CD7" w14:textId="77777777" w:rsidR="00B01D8E" w:rsidRDefault="00B01D8E" w:rsidP="009536D9">
            <w:pPr>
              <w:jc w:val="both"/>
            </w:pPr>
            <w:r>
              <w:t xml:space="preserve">{% if item.show_photos %}{{ item.photo }}{% endif %}</w:t>
            </w:r>
          </w:p>
        </w:tc>
      </w:tr>
      <w:tr w:rsidR="00B01D8E" w14:paraId="42025C69" w14:textId="77777777" w:rsidTr="00B15399">
        <w:tc>
          <w:tcPr>
            <w:tcW w:w="9775" w:type="dxa"/>
            <w:gridSpan w:val="7"/>
            <w:vAlign w:val="center"/>
          </w:tcPr>
          <w:p w14:paraId="08755E8B" w14:textId="3E6E5A04" w:rsidR="009536D9" w:rsidRDefault="009536D9" w:rsidP="009536D9">
            <w:pPr>
              <w:jc w:val="center"/>
            </w:pPr>
            <w:r>
              <w:rPr>
                <w:sz w:val="20"/>
                <w:szCs w:val="16"/>
              </w:rPr>
              <w:t xml:space="preserve">{% if item.show_photos %}{{ item.figure_caption }}{% endif %}</w:t>
            </w:r>
          </w:p>
        </w:tc>
      </w:tr>
      <w:tr w:rsidR="009536D9" w14:paraId="62E1BAC6" w14:textId="77777777" w:rsidTr="00B15399">
        <w:tc>
          <w:tcPr>
            <w:tcW w:w="9775" w:type="dxa"/>
            <w:gridSpan w:val="7"/>
            <w:vAlign w:val="center"/>
          </w:tcPr>
          <w:p w14:paraId="7014A3ED" w14:textId="77777777" w:rsidR="009536D9" w:rsidRDefault="009536D9" w:rsidP="009536D9">
            <w:pPr>
              <w:jc w:val="both"/>
            </w:pP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  <w:tr w:rsidR="00B15399" w14:paraId="699D4FFF" w14:textId="77777777" w:rsidTr="00B15399">
        <w:tc>
          <w:tcPr>
            <w:tcW w:w="9775" w:type="dxa"/>
            <w:gridSpan w:val="7"/>
          </w:tcPr>
          <w:p w14:paraId="790901F7" w14:textId="77777777" w:rsidR="00B15399" w:rsidRPr="00B01D8E" w:rsidRDefault="00B15399" w:rsidP="001370DB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1370DB" w14:paraId="3BE233A8" w14:textId="77777777" w:rsidTr="00B15399">
        <w:tc>
          <w:tcPr>
            <w:tcW w:w="9775" w:type="dxa"/>
            <w:gridSpan w:val="7"/>
          </w:tcPr>
          <w:p w14:paraId="7DF50588" w14:textId="634C9836" w:rsidR="001370DB" w:rsidRPr="00B01D8E" w:rsidRDefault="00B01D8E" w:rsidP="001370DB">
            <w:pPr>
              <w:jc w:val="center"/>
              <w:rPr>
                <w:b/>
                <w:bCs/>
                <w:szCs w:val="28"/>
              </w:rPr>
            </w:pPr>
            <w:r w:rsidRPr="00B01D8E">
              <w:rPr>
                <w:b/>
                <w:bCs/>
                <w:szCs w:val="28"/>
              </w:rPr>
              <w:t>Спецификация на поставку товаров</w:t>
            </w:r>
          </w:p>
        </w:tc>
      </w:tr>
      <w:tr w:rsidR="00B15399" w14:paraId="607F97DC" w14:textId="77777777" w:rsidTr="00B15399">
        <w:tc>
          <w:tcPr>
            <w:tcW w:w="9775" w:type="dxa"/>
            <w:gridSpan w:val="7"/>
            <w:tcBorders>
              <w:bottom w:val="single" w:sz="4" w:space="0" w:color="auto"/>
            </w:tcBorders>
          </w:tcPr>
          <w:p w14:paraId="5C91CD58" w14:textId="77777777" w:rsidR="00B15399" w:rsidRPr="00B01D8E" w:rsidRDefault="00B15399" w:rsidP="001370DB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1370DB" w14:paraId="5C28E560" w14:textId="77777777" w:rsidTr="00B15399">
        <w:trPr>
          <w:trHeight w:val="243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530D" w14:textId="1EC048DC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FB6E" w14:textId="5A58AB74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Наименование продукции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7F68" w14:textId="57D17654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9F11" w14:textId="77777777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 xml:space="preserve">Цена, </w:t>
            </w:r>
          </w:p>
          <w:p w14:paraId="27878775" w14:textId="5CFD1FA6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руб. с НДС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94F3" w14:textId="77777777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 xml:space="preserve">Сумма, </w:t>
            </w:r>
          </w:p>
          <w:p w14:paraId="300C1FB3" w14:textId="28506BC8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руб. с НДС</w:t>
            </w:r>
          </w:p>
        </w:tc>
      </w:tr>
      <w:tr>
        <w:tc>
          <w:tcPr>
            <w:tcW w:w="0" w:type="auto"/>
          </w:tcPr>
          <w:p>
            <w:r>
              <w:t xml:space="preserve">{%tr for r in spec_rows %}</w:t>
            </w:r>
          </w:p>
        </w:tc>
      </w:tr>
      <w:tr w:rsidR="001370DB" w14:paraId="6639F828" w14:textId="77777777" w:rsidTr="00B15399">
        <w:trPr>
          <w:trHeight w:val="23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05AA" w14:textId="51B7DAF7" w:rsidR="001370DB" w:rsidRPr="001370DB" w:rsidRDefault="001370DB" w:rsidP="001370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r.no }}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53037" w14:textId="2B8936A8" w:rsidR="001370DB" w:rsidRPr="001370DB" w:rsidRDefault="001370DB" w:rsidP="00137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r.name }}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7636" w14:textId="0EB902D8" w:rsidR="001370DB" w:rsidRPr="001370DB" w:rsidRDefault="001370DB" w:rsidP="001370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r.qty }}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D35A" w14:textId="361CD44B" w:rsidR="001370DB" w:rsidRPr="001370DB" w:rsidRDefault="001370DB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r.price }}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7436" w14:textId="771AF473" w:rsidR="001370DB" w:rsidRPr="001370DB" w:rsidRDefault="001370DB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r.sum_full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  <w:tr w:rsidR="00B01D8E" w14:paraId="3E05B447" w14:textId="77777777" w:rsidTr="00B15399">
        <w:trPr>
          <w:trHeight w:val="23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48AA" w14:textId="77777777" w:rsidR="00B01D8E" w:rsidRPr="001370DB" w:rsidRDefault="00B01D8E" w:rsidP="001370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519E" w14:textId="7F8E1325" w:rsidR="00B01D8E" w:rsidRPr="00B01D8E" w:rsidRDefault="00B01D8E" w:rsidP="00B01D8E">
            <w:pPr>
              <w:jc w:val="right"/>
              <w:rPr>
                <w:b/>
                <w:bCs/>
                <w:sz w:val="24"/>
                <w:szCs w:val="24"/>
              </w:rPr>
            </w:pPr>
            <w:r w:rsidRPr="00B01D8E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8DE7" w14:textId="568F2F24" w:rsidR="00B01D8E" w:rsidRPr="00B01D8E" w:rsidRDefault="00B01D8E" w:rsidP="00B01D8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{{ sum_total_full }}</w:t>
            </w:r>
          </w:p>
        </w:tc>
      </w:tr>
      <w:tr w:rsidR="00B01D8E" w14:paraId="2577000F" w14:textId="77777777" w:rsidTr="00B15399">
        <w:trPr>
          <w:trHeight w:val="23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A0CA" w14:textId="77777777" w:rsidR="00B01D8E" w:rsidRPr="001370DB" w:rsidRDefault="00B01D8E" w:rsidP="001370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7D7F" w14:textId="3412DC06" w:rsidR="00B01D8E" w:rsidRPr="001370DB" w:rsidRDefault="00B01D8E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if vat_rate %}В т.ч. НДС {{ vat_rate }}%{% endif %}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EE11" w14:textId="3349DB65" w:rsidR="00B01D8E" w:rsidRPr="001370DB" w:rsidRDefault="00B01D8E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if vat_rate %}{{ vat_amount }}{% endif %}</w:t>
            </w:r>
          </w:p>
        </w:tc>
      </w:tr>
      <w:tr w:rsidR="00B01D8E" w14:paraId="1B8608C2" w14:textId="77777777" w:rsidTr="00B15399">
        <w:trPr>
          <w:trHeight w:val="238"/>
        </w:trPr>
        <w:tc>
          <w:tcPr>
            <w:tcW w:w="9775" w:type="dxa"/>
            <w:gridSpan w:val="7"/>
            <w:tcBorders>
              <w:top w:val="single" w:sz="4" w:space="0" w:color="auto"/>
            </w:tcBorders>
          </w:tcPr>
          <w:p w14:paraId="30788B55" w14:textId="77777777" w:rsidR="00B01D8E" w:rsidRPr="00B01D8E" w:rsidRDefault="00B01D8E" w:rsidP="00B01D8E">
            <w:pPr>
              <w:jc w:val="right"/>
              <w:rPr>
                <w:sz w:val="24"/>
                <w:szCs w:val="24"/>
              </w:rPr>
            </w:pPr>
          </w:p>
        </w:tc>
      </w:tr>
      <w:tr w:rsidR="00B01D8E" w14:paraId="5ABA1E24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118FF517" w14:textId="04B315C2" w:rsidR="00B01D8E" w:rsidRPr="00B01D8E" w:rsidRDefault="00B01D8E" w:rsidP="00B01D8E">
            <w:pPr>
              <w:rPr>
                <w:szCs w:val="28"/>
              </w:rPr>
            </w:pPr>
            <w:r>
              <w:rPr>
                <w:szCs w:val="28"/>
              </w:rPr>
              <w:t xml:space="preserve">{% if terms_price_validity %}{{ terms_price_validity }}{% endif %}</w:t>
            </w:r>
          </w:p>
        </w:tc>
      </w:tr>
      <w:tr w:rsidR="00B01D8E" w14:paraId="1398C678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3E1A576D" w14:textId="49D9E95D" w:rsidR="00B01D8E" w:rsidRPr="00B01D8E" w:rsidRDefault="00B01D8E" w:rsidP="00B01D8E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hanging="24"/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terms_delivery %}Условия поставки: {{ terms_delivery }}{% endif %}</w:t>
            </w:r>
          </w:p>
        </w:tc>
      </w:tr>
      <w:tr w:rsidR="00B01D8E" w14:paraId="01D4150C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6B3C429B" w14:textId="71C8B476" w:rsidR="00B01D8E" w:rsidRPr="00B01D8E" w:rsidRDefault="00B01D8E" w:rsidP="00B01D8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{% if terms_lead_time %}Срок поставки: {{ terms_lead_time }}{% endif %}</w:t>
            </w:r>
          </w:p>
        </w:tc>
      </w:tr>
      <w:tr w:rsidR="00B01D8E" w14:paraId="196485E5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4170A486" w14:textId="63AF0C1E" w:rsidR="00B01D8E" w:rsidRPr="00B01D8E" w:rsidRDefault="00B01D8E" w:rsidP="00B01D8E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hanging="24"/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terms_payment %}Условия оплаты: {{ terms_payment }}{% endif %}</w:t>
            </w:r>
          </w:p>
        </w:tc>
      </w:tr>
      <w:tr w:rsidR="00B01D8E" w14:paraId="3F24C953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56B6D561" w14:textId="37415424" w:rsidR="00B01D8E" w:rsidRPr="00B01D8E" w:rsidRDefault="00B01D8E" w:rsidP="00B01D8E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hanging="24"/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{{ terms_currency_note }}</w:t>
            </w:r>
          </w:p>
        </w:tc>
      </w:tr>
      <w:tr w:rsidR="00B01D8E" w14:paraId="3E6E9E30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64A238EC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13E04249" w14:textId="77777777" w:rsidTr="00B15399">
        <w:trPr>
          <w:trHeight w:val="286"/>
        </w:trPr>
        <w:tc>
          <w:tcPr>
            <w:tcW w:w="4537" w:type="dxa"/>
            <w:gridSpan w:val="2"/>
            <w:vAlign w:val="center"/>
          </w:tcPr>
          <w:p w14:paraId="353C371F" w14:textId="5AC1ECE5" w:rsidR="00B01D8E" w:rsidRPr="00B15399" w:rsidRDefault="00B01D8E" w:rsidP="00B01D8E">
            <w:pPr>
              <w:rPr>
                <w:b/>
                <w:bCs/>
                <w:szCs w:val="28"/>
              </w:rPr>
            </w:pPr>
            <w:r w:rsidRPr="00B15399">
              <w:rPr>
                <w:b/>
                <w:bCs/>
                <w:szCs w:val="28"/>
              </w:rPr>
              <w:t>С уважением,</w:t>
            </w:r>
          </w:p>
        </w:tc>
        <w:tc>
          <w:tcPr>
            <w:tcW w:w="2552" w:type="dxa"/>
            <w:gridSpan w:val="3"/>
            <w:vMerge w:val="restart"/>
            <w:vAlign w:val="center"/>
          </w:tcPr>
          <w:p w14:paraId="5F10D780" w14:textId="345AA6B0" w:rsidR="00B01D8E" w:rsidRPr="00B01D8E" w:rsidRDefault="00B01D8E" w:rsidP="00B01D8E">
            <w:pPr>
              <w:rPr>
                <w:sz w:val="24"/>
                <w:szCs w:val="24"/>
              </w:rPr>
            </w:pPr>
            <w:r w:rsidRPr="00B01D8E">
              <w:rPr>
                <w:rFonts w:eastAsia="MS Mincho" w:cs="Times New Roman"/>
                <w:noProof/>
                <w:color w:val="262626"/>
                <w:kern w:val="0"/>
                <w:sz w:val="24"/>
                <w:szCs w:val="18"/>
                <w:lang w:val="en-US" w:eastAsia="ja-JP"/>
                <w14:ligatures w14:val="none"/>
              </w:rPr>
            </w:r>
            <w:r>
              <w:t>{{ signature }}</w:t>
            </w:r>
          </w:p>
        </w:tc>
        <w:tc>
          <w:tcPr>
            <w:tcW w:w="2686" w:type="dxa"/>
            <w:gridSpan w:val="2"/>
            <w:vMerge w:val="restart"/>
            <w:vAlign w:val="center"/>
          </w:tcPr>
          <w:p w14:paraId="79AA432E" w14:textId="163C2CAD" w:rsidR="00B01D8E" w:rsidRPr="00B01D8E" w:rsidRDefault="00B01D8E" w:rsidP="00B01D8E">
            <w:pPr>
              <w:rPr>
                <w:sz w:val="24"/>
                <w:szCs w:val="24"/>
              </w:rPr>
            </w:pPr>
            <w:r w:rsidRPr="00B01D8E">
              <w:rPr>
                <w:rFonts w:eastAsia="MS Mincho" w:cs="Times New Roman"/>
                <w:noProof/>
                <w:color w:val="262626"/>
                <w:kern w:val="0"/>
                <w:sz w:val="24"/>
                <w:szCs w:val="18"/>
                <w:lang w:eastAsia="ja-JP"/>
                <w14:ligatures w14:val="none"/>
              </w:rPr>
            </w:r>
            <w:r>
              <w:t>{{ stamp }}</w:t>
            </w:r>
          </w:p>
        </w:tc>
      </w:tr>
      <w:tr w:rsidR="00B01D8E" w14:paraId="2124696C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50EB60D0" w14:textId="46633758" w:rsidR="00B01D8E" w:rsidRPr="00B15399" w:rsidRDefault="00B01D8E" w:rsidP="00B01D8E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{{ signer_name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70EDF8CE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64DD842C" w14:textId="109F78D6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7F36214A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1C428F8F" w14:textId="1F56A9EF" w:rsidR="00B01D8E" w:rsidRPr="00B15399" w:rsidRDefault="00B01D8E" w:rsidP="00B01D8E">
            <w:pPr>
              <w:rPr>
                <w:szCs w:val="28"/>
              </w:rPr>
            </w:pPr>
            <w:r>
              <w:rPr>
                <w:szCs w:val="28"/>
              </w:rPr>
              <w:t xml:space="preserve">{{ signer_position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408A31A6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0CED1B1F" w14:textId="78B39406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7E0BB6AB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38723036" w14:textId="5E542F7F" w:rsidR="00B01D8E" w:rsidRPr="00B15399" w:rsidRDefault="00B01D8E" w:rsidP="00B01D8E">
            <w:pPr>
              <w:rPr>
                <w:szCs w:val="28"/>
              </w:rPr>
            </w:pPr>
            <w:r>
              <w:t>{{ sender_org_form }} {{ sender_legal_name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0FB0477F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5AA81A74" w14:textId="1EFBAEEB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199F716B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2DE33CFF" w14:textId="31E0B6B1" w:rsidR="00B01D8E" w:rsidRPr="00B15399" w:rsidRDefault="00B01D8E" w:rsidP="00B01D8E">
            <w:pPr>
              <w:rPr>
                <w:szCs w:val="28"/>
              </w:rPr>
            </w:pPr>
            <w:r>
              <w:rPr>
                <w:szCs w:val="28"/>
              </w:rPr>
              <w:t xml:space="preserve">Тел.: {{ signer_phone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01A7D74F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226BB8DB" w14:textId="377C129F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1801EC63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0F507490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  <w:gridSpan w:val="3"/>
            <w:vMerge/>
            <w:vAlign w:val="center"/>
          </w:tcPr>
          <w:p w14:paraId="1C947156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05CCAC7D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</w:tbl>
    <w:p w14:paraId="104C6F0D" w14:textId="77777777" w:rsidR="00F12C76" w:rsidRDefault="00F12C76" w:rsidP="00B01D8E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25FCD"/>
    <w:multiLevelType w:val="multilevel"/>
    <w:tmpl w:val="F8A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5716E"/>
    <w:multiLevelType w:val="hybridMultilevel"/>
    <w:tmpl w:val="BCDAA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55C7E"/>
    <w:multiLevelType w:val="hybridMultilevel"/>
    <w:tmpl w:val="E5A6C6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62FD0"/>
    <w:multiLevelType w:val="hybridMultilevel"/>
    <w:tmpl w:val="18C0F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A5606"/>
    <w:multiLevelType w:val="hybridMultilevel"/>
    <w:tmpl w:val="E5A6C6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55992"/>
    <w:multiLevelType w:val="multilevel"/>
    <w:tmpl w:val="F8A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6651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526983">
    <w:abstractNumId w:val="0"/>
  </w:num>
  <w:num w:numId="3" w16cid:durableId="440807666">
    <w:abstractNumId w:val="4"/>
  </w:num>
  <w:num w:numId="4" w16cid:durableId="1991859228">
    <w:abstractNumId w:val="1"/>
  </w:num>
  <w:num w:numId="5" w16cid:durableId="276182122">
    <w:abstractNumId w:val="2"/>
  </w:num>
  <w:num w:numId="6" w16cid:durableId="393282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5F"/>
    <w:rsid w:val="001370DB"/>
    <w:rsid w:val="001C652C"/>
    <w:rsid w:val="004C265F"/>
    <w:rsid w:val="006C0B77"/>
    <w:rsid w:val="008242FF"/>
    <w:rsid w:val="00870751"/>
    <w:rsid w:val="00887790"/>
    <w:rsid w:val="00922C48"/>
    <w:rsid w:val="009536D9"/>
    <w:rsid w:val="00B01D8E"/>
    <w:rsid w:val="00B15399"/>
    <w:rsid w:val="00B915B7"/>
    <w:rsid w:val="00BA1C11"/>
    <w:rsid w:val="00C44DA9"/>
    <w:rsid w:val="00E465B4"/>
    <w:rsid w:val="00EA59DF"/>
    <w:rsid w:val="00EB68F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7BE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6D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6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6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6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6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6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6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6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6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6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6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65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265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C265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C265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C265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C265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C26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6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65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C26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65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6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65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C265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46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36D9"/>
    <w:pPr>
      <w:autoSpaceDE w:val="0"/>
      <w:autoSpaceDN w:val="0"/>
      <w:adjustRightInd w:val="0"/>
      <w:spacing w:after="0" w:line="240" w:lineRule="auto"/>
    </w:pPr>
    <w:rPr>
      <w:rFonts w:ascii="Arial Nova" w:eastAsiaTheme="minorEastAsia" w:hAnsi="Arial Nova" w:cs="Arial Nova"/>
      <w:color w:val="000000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403CB-460C-4286-8C37-5E551A5B1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КП от ООО РУТЕСТ.dotx</Template>
  <TotalTime>0</TotalTime>
  <Pages>6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Ахметов</dc:creator>
  <cp:keywords/>
  <dc:description/>
  <cp:lastModifiedBy>Руслан Ахметов</cp:lastModifiedBy>
  <cp:revision>2</cp:revision>
  <dcterms:created xsi:type="dcterms:W3CDTF">2026-05-11T09:11:00Z</dcterms:created>
  <dcterms:modified xsi:type="dcterms:W3CDTF">2026-05-11T09:11:00Z</dcterms:modified>
</cp:coreProperties>
</file>